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7A50E9" w:rsidP="007A50E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TX-9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E37D8A" w:rsidP="00E37D8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SpaceShot</w:t>
                    </w:r>
                    <w:proofErr w:type="spellEnd"/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7A50E9" w:rsidRDefault="00AC4B87" w:rsidP="00E37D8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56"/>
                    <w:szCs w:val="60"/>
                  </w:rPr>
                </w:pPr>
                <w:r w:rsidRPr="00AC4B87">
                  <w:rPr>
                    <w:rFonts w:asciiTheme="majorHAnsi" w:eastAsiaTheme="majorEastAsia" w:hAnsiTheme="majorHAnsi" w:cstheme="majorBidi"/>
                    <w:sz w:val="40"/>
                    <w:szCs w:val="60"/>
                  </w:rPr>
                  <w:t>http://</w:t>
                </w:r>
                <w:r w:rsidR="00E37D8A">
                  <w:rPr>
                    <w:rFonts w:asciiTheme="majorHAnsi" w:eastAsiaTheme="majorEastAsia" w:hAnsiTheme="majorHAnsi" w:cstheme="majorBidi"/>
                    <w:sz w:val="40"/>
                    <w:szCs w:val="60"/>
                  </w:rPr>
                  <w:t>sapceshot</w:t>
                </w:r>
                <w:r w:rsidRPr="00AC4B87">
                  <w:rPr>
                    <w:rFonts w:asciiTheme="majorHAnsi" w:eastAsiaTheme="majorEastAsia" w:hAnsiTheme="majorHAnsi" w:cstheme="majorBidi"/>
                    <w:sz w:val="40"/>
                    <w:szCs w:val="60"/>
                  </w:rPr>
                  <w:t>.azurewebsites.net/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E37D8A">
                  <w:rPr>
                    <w:sz w:val="24"/>
                    <w:szCs w:val="24"/>
                  </w:rPr>
                  <w:t>0.</w:t>
                </w:r>
                <w:r w:rsidR="00B50B94">
                  <w:rPr>
                    <w:sz w:val="24"/>
                    <w:szCs w:val="24"/>
                  </w:rPr>
                  <w:t>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7A50E9">
                  <w:t>6</w:t>
                </w:r>
                <w:r>
                  <w:t xml:space="preserve"> by </w:t>
                </w:r>
                <w:r w:rsidR="007A50E9">
                  <w:t>TX-9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bookmarkStart w:id="0" w:name="OLE_LINK2" w:displacedByCustomXml="next"/>
              <w:bookmarkStart w:id="1" w:name="OLE_LINK1" w:displacedByCustomXml="next"/>
              <w:sdt>
                <w:sdtPr>
                  <w:rPr>
                    <w:rFonts w:ascii="SimSun" w:eastAsia="SimSun" w:hAnsi="SimSun" w:hint="eastAsia"/>
                    <w:b/>
                    <w:bCs/>
                    <w:sz w:val="28"/>
                    <w:szCs w:val="28"/>
                    <w:u w:val="single"/>
                    <w:lang w:eastAsia="zh-CN"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3E1D56" w:rsidRDefault="001F58F3" w:rsidP="001F58F3">
                    <w:pPr>
                      <w:pStyle w:val="NoSpacing"/>
                      <w:jc w:val="center"/>
                    </w:pPr>
                    <w:r w:rsidRPr="001F58F3">
                      <w:rPr>
                        <w:rFonts w:ascii="SimSun" w:eastAsia="SimSun" w:hAnsi="SimSun" w:hint="eastAsia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>[</w:t>
                    </w:r>
                    <w:proofErr w:type="spellStart"/>
                    <w:r w:rsidRPr="001F58F3">
                      <w:rPr>
                        <w:rFonts w:ascii="SimSun" w:eastAsia="SimSun" w:hAnsi="SimSun" w:hint="eastAsia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>Changbae</w:t>
                    </w:r>
                    <w:proofErr w:type="spellEnd"/>
                    <w:r w:rsidRPr="001F58F3">
                      <w:rPr>
                        <w:rFonts w:ascii="SimSun" w:eastAsia="SimSun" w:hAnsi="SimSun" w:hint="eastAsia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 xml:space="preserve"> Lee (300770812)] [</w:t>
                    </w:r>
                    <w:proofErr w:type="spellStart"/>
                    <w:r w:rsidRPr="001F58F3">
                      <w:rPr>
                        <w:rFonts w:ascii="SimSun" w:eastAsia="SimSun" w:hAnsi="SimSun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>Hao</w:t>
                    </w:r>
                    <w:proofErr w:type="spellEnd"/>
                    <w:r w:rsidRPr="001F58F3">
                      <w:rPr>
                        <w:rFonts w:ascii="SimSun" w:eastAsia="SimSun" w:hAnsi="SimSun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 xml:space="preserve"> Jiang</w:t>
                    </w:r>
                    <w:r w:rsidRPr="001F58F3">
                      <w:rPr>
                        <w:rFonts w:ascii="SimSun" w:eastAsia="SimSun" w:hAnsi="SimSun" w:hint="eastAsia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>(300</w:t>
                    </w:r>
                    <w:r w:rsidRPr="001F58F3">
                      <w:rPr>
                        <w:rFonts w:ascii="SimSun" w:eastAsia="SimSun" w:hAnsi="SimSun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>858525</w:t>
                    </w:r>
                    <w:r w:rsidRPr="001F58F3">
                      <w:rPr>
                        <w:rFonts w:ascii="SimSun" w:eastAsia="SimSun" w:hAnsi="SimSun" w:hint="eastAsia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>)</w:t>
                    </w:r>
                    <w:r w:rsidRPr="001F58F3">
                      <w:rPr>
                        <w:rFonts w:ascii="SimSun" w:eastAsia="SimSun" w:hAnsi="SimSun"/>
                        <w:b/>
                        <w:bCs/>
                        <w:sz w:val="28"/>
                        <w:szCs w:val="28"/>
                        <w:u w:val="single"/>
                        <w:lang w:eastAsia="zh-CN"/>
                      </w:rPr>
                      <w:t>]</w:t>
                    </w:r>
                  </w:p>
                </w:sdtContent>
              </w:sdt>
              <w:bookmarkEnd w:id="0" w:displacedByCustomXml="prev"/>
              <w:bookmarkEnd w:id="1" w:displacedByCustomXml="prev"/>
            </w:tc>
          </w:tr>
          <w:tr w:rsidR="003E1D56" w:rsidTr="001F58F3">
            <w:trPr>
              <w:trHeight w:val="180"/>
              <w:jc w:val="center"/>
            </w:trPr>
            <w:tc>
              <w:tcPr>
                <w:tcW w:w="5000" w:type="pct"/>
                <w:vAlign w:val="center"/>
              </w:tcPr>
              <w:p w:rsidR="003E1D56" w:rsidRPr="003E1D56" w:rsidRDefault="003E1D56" w:rsidP="007A50E9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</w:p>
            </w:tc>
          </w:tr>
          <w:tr w:rsidR="001F58F3">
            <w:trPr>
              <w:trHeight w:val="180"/>
              <w:jc w:val="center"/>
            </w:trPr>
            <w:tc>
              <w:tcPr>
                <w:tcW w:w="5000" w:type="pct"/>
                <w:vAlign w:val="center"/>
              </w:tcPr>
              <w:p w:rsidR="001F58F3" w:rsidRDefault="001F58F3" w:rsidP="007A50E9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6BBFE870" wp14:editId="3C4508CC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22860" b="2857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364647" w:rsidP="003E1D56">
                                <w:pPr>
                                  <w:jc w:val="center"/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zh-CN"/>
                                  </w:rPr>
                                  <w:drawing>
                                    <wp:inline distT="0" distB="0" distL="0" distR="0" wp14:anchorId="1120D10D" wp14:editId="3300A269">
                                      <wp:extent cx="1921510" cy="918845"/>
                                      <wp:effectExtent l="0" t="0" r="0" b="0"/>
                                      <wp:docPr id="40" name="Picture 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0" name="company_logo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921510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3E1D56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Insert a Company Logo here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876F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58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Default="00364647" w:rsidP="003E1D56">
                          <w:pPr>
                            <w:jc w:val="center"/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eastAsia="ko-KR"/>
                            </w:rPr>
                            <w:drawing>
                              <wp:inline distT="0" distB="0" distL="0" distR="0" wp14:anchorId="4C015616" wp14:editId="6A505F55">
                                <wp:extent cx="1921510" cy="918845"/>
                                <wp:effectExtent l="0" t="0" r="0" b="0"/>
                                <wp:docPr id="40" name="Picture 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0" name="company_logo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21510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3E1D56">
                            <w:rPr>
                              <w:b/>
                              <w:sz w:val="28"/>
                              <w:szCs w:val="28"/>
                            </w:rPr>
                            <w:t>Insert a Company Logo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B95524" w:rsidP="00B95524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Aug </w:t>
                </w:r>
                <w:r w:rsidRPr="00222227">
                  <w:rPr>
                    <w:noProof/>
                    <w:sz w:val="24"/>
                    <w:szCs w:val="24"/>
                  </w:rPr>
                  <w:t>1</w:t>
                </w:r>
                <w:r w:rsidRPr="00222227">
                  <w:rPr>
                    <w:noProof/>
                    <w:sz w:val="24"/>
                    <w:szCs w:val="24"/>
                    <w:vertAlign w:val="superscript"/>
                  </w:rPr>
                  <w:t>st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7A50E9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4409122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12510" w:rsidRDefault="00412510">
          <w:pPr>
            <w:pStyle w:val="TOCHeading"/>
          </w:pPr>
          <w:r>
            <w:t>Table of Contents</w:t>
          </w:r>
        </w:p>
        <w:p w:rsidR="003219E7" w:rsidRDefault="0041251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429157" w:history="1">
            <w:r w:rsidR="003219E7" w:rsidRPr="00E13F87">
              <w:rPr>
                <w:rStyle w:val="Hyperlink"/>
                <w:noProof/>
              </w:rPr>
              <w:t>1.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Version History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_Toc458429157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3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58" w:history="1">
            <w:r w:rsidR="003219E7" w:rsidRPr="00E13F87">
              <w:rPr>
                <w:rStyle w:val="Hyperlink"/>
                <w:noProof/>
              </w:rPr>
              <w:t>2.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Detailed Game Description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_Toc458429158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4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59" w:history="1">
            <w:r w:rsidR="003219E7" w:rsidRPr="00E13F87">
              <w:rPr>
                <w:rStyle w:val="Hyperlink"/>
                <w:noProof/>
              </w:rPr>
              <w:t>3.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Game Play Mechanics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_Toc458429159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4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60" w:history="1">
            <w:r w:rsidR="003219E7" w:rsidRPr="00E13F87">
              <w:rPr>
                <w:rStyle w:val="Hyperlink"/>
                <w:noProof/>
              </w:rPr>
              <w:t>4.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Controls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_Toc458429160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4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61" w:history="1">
            <w:r w:rsidR="003219E7" w:rsidRPr="00E13F87">
              <w:rPr>
                <w:rStyle w:val="Hyperlink"/>
                <w:noProof/>
              </w:rPr>
              <w:t>5.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Interface Sketch 1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_Toc458429161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4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62" w:history="1">
            <w:r w:rsidR="003219E7" w:rsidRPr="00E13F87">
              <w:rPr>
                <w:rStyle w:val="Hyperlink"/>
                <w:noProof/>
              </w:rPr>
              <w:t>6.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Interface Sketch 2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_Toc458429162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5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63" w:history="1">
            <w:r w:rsidR="003219E7" w:rsidRPr="00E13F87">
              <w:rPr>
                <w:rStyle w:val="Hyperlink"/>
                <w:noProof/>
              </w:rPr>
              <w:t>7.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Game world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_Toc458429163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7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64" w:history="1">
            <w:r w:rsidR="003219E7" w:rsidRPr="00E13F87">
              <w:rPr>
                <w:rStyle w:val="Hyperlink"/>
                <w:noProof/>
              </w:rPr>
              <w:t>8.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Characters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_Toc458429164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7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3219E7" w:rsidRDefault="008A030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ko-KR"/>
            </w:rPr>
          </w:pPr>
          <w:hyperlink w:anchor="_Toc458429165" w:history="1">
            <w:r w:rsidR="003219E7" w:rsidRPr="00E13F87">
              <w:rPr>
                <w:rStyle w:val="Hyperlink"/>
                <w:noProof/>
              </w:rPr>
              <w:t>9.</w:t>
            </w:r>
            <w:r w:rsidR="003219E7">
              <w:rPr>
                <w:noProof/>
                <w:lang w:eastAsia="ko-KR"/>
              </w:rPr>
              <w:tab/>
            </w:r>
            <w:r w:rsidR="003219E7" w:rsidRPr="00E13F87">
              <w:rPr>
                <w:rStyle w:val="Hyperlink"/>
                <w:noProof/>
              </w:rPr>
              <w:t>Scoring</w:t>
            </w:r>
            <w:r w:rsidR="003219E7">
              <w:rPr>
                <w:noProof/>
                <w:webHidden/>
              </w:rPr>
              <w:tab/>
            </w:r>
            <w:r w:rsidR="003219E7">
              <w:rPr>
                <w:noProof/>
                <w:webHidden/>
              </w:rPr>
              <w:fldChar w:fldCharType="begin"/>
            </w:r>
            <w:r w:rsidR="003219E7">
              <w:rPr>
                <w:noProof/>
                <w:webHidden/>
              </w:rPr>
              <w:instrText xml:space="preserve"> PAGEREF _Toc458429165 \h </w:instrText>
            </w:r>
            <w:r w:rsidR="003219E7">
              <w:rPr>
                <w:noProof/>
                <w:webHidden/>
              </w:rPr>
            </w:r>
            <w:r w:rsidR="003219E7">
              <w:rPr>
                <w:noProof/>
                <w:webHidden/>
              </w:rPr>
              <w:fldChar w:fldCharType="separate"/>
            </w:r>
            <w:r w:rsidR="003219E7">
              <w:rPr>
                <w:noProof/>
                <w:webHidden/>
              </w:rPr>
              <w:t>8</w:t>
            </w:r>
            <w:r w:rsidR="003219E7">
              <w:rPr>
                <w:noProof/>
                <w:webHidden/>
              </w:rPr>
              <w:fldChar w:fldCharType="end"/>
            </w:r>
          </w:hyperlink>
        </w:p>
        <w:p w:rsidR="00412510" w:rsidRDefault="00412510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B53725">
      <w:pPr>
        <w:pStyle w:val="Heading1"/>
        <w:numPr>
          <w:ilvl w:val="0"/>
          <w:numId w:val="10"/>
        </w:numPr>
      </w:pPr>
      <w:bookmarkStart w:id="2" w:name="_Toc458429157"/>
      <w:r>
        <w:lastRenderedPageBreak/>
        <w:t>Version History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1843"/>
        <w:gridCol w:w="5102"/>
      </w:tblGrid>
      <w:tr w:rsidR="00231ED7" w:rsidTr="00231ED7">
        <w:tc>
          <w:tcPr>
            <w:tcW w:w="1413" w:type="dxa"/>
          </w:tcPr>
          <w:p w:rsidR="00231ED7" w:rsidRDefault="0023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992" w:type="dxa"/>
          </w:tcPr>
          <w:p w:rsidR="00231ED7" w:rsidRDefault="0023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</w:t>
            </w:r>
          </w:p>
        </w:tc>
        <w:tc>
          <w:tcPr>
            <w:tcW w:w="1843" w:type="dxa"/>
          </w:tcPr>
          <w:p w:rsidR="00231ED7" w:rsidRDefault="0023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Contributor</w:t>
            </w:r>
          </w:p>
        </w:tc>
        <w:tc>
          <w:tcPr>
            <w:tcW w:w="5102" w:type="dxa"/>
          </w:tcPr>
          <w:p w:rsidR="00231ED7" w:rsidRDefault="0023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Comments</w:t>
            </w:r>
          </w:p>
        </w:tc>
      </w:tr>
      <w:tr w:rsidR="00231ED7" w:rsidTr="00231ED7">
        <w:tc>
          <w:tcPr>
            <w:tcW w:w="1413" w:type="dxa"/>
          </w:tcPr>
          <w:p w:rsidR="00231ED7" w:rsidRDefault="00E960A9" w:rsidP="00E960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Aug</w:t>
            </w:r>
            <w:r w:rsidR="00231E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r w:rsidR="00231ED7">
              <w:rPr>
                <w:sz w:val="24"/>
                <w:szCs w:val="24"/>
              </w:rPr>
              <w:t>, 2016</w:t>
            </w:r>
          </w:p>
        </w:tc>
        <w:tc>
          <w:tcPr>
            <w:tcW w:w="992" w:type="dxa"/>
          </w:tcPr>
          <w:p w:rsidR="00231ED7" w:rsidRDefault="00E960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1843" w:type="dxa"/>
          </w:tcPr>
          <w:p w:rsidR="00231ED7" w:rsidRDefault="00E960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Changbae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Hao</w:t>
            </w:r>
            <w:proofErr w:type="spellEnd"/>
          </w:p>
        </w:tc>
        <w:tc>
          <w:tcPr>
            <w:tcW w:w="5102" w:type="dxa"/>
          </w:tcPr>
          <w:p w:rsidR="00231ED7" w:rsidRDefault="00E960A9" w:rsidP="00483D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Finished game </w:t>
            </w:r>
            <w:proofErr w:type="spellStart"/>
            <w:r>
              <w:rPr>
                <w:sz w:val="24"/>
                <w:szCs w:val="24"/>
              </w:rPr>
              <w:t>synario</w:t>
            </w:r>
            <w:proofErr w:type="spellEnd"/>
            <w:r w:rsidR="00231ED7">
              <w:rPr>
                <w:sz w:val="24"/>
                <w:szCs w:val="24"/>
              </w:rPr>
              <w:t xml:space="preserve"> </w:t>
            </w:r>
          </w:p>
        </w:tc>
      </w:tr>
      <w:tr w:rsidR="00483D33" w:rsidTr="00231ED7">
        <w:tc>
          <w:tcPr>
            <w:tcW w:w="1413" w:type="dxa"/>
          </w:tcPr>
          <w:p w:rsidR="00483D33" w:rsidRDefault="00483D33" w:rsidP="00483D33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483D33" w:rsidRDefault="00483D33" w:rsidP="00483D33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3D33" w:rsidRDefault="00483D33" w:rsidP="00483D33">
            <w:pPr>
              <w:rPr>
                <w:sz w:val="24"/>
                <w:szCs w:val="24"/>
              </w:rPr>
            </w:pPr>
          </w:p>
        </w:tc>
        <w:tc>
          <w:tcPr>
            <w:tcW w:w="5102" w:type="dxa"/>
          </w:tcPr>
          <w:p w:rsidR="00483D33" w:rsidRDefault="00483D33" w:rsidP="00483D33">
            <w:pPr>
              <w:rPr>
                <w:sz w:val="24"/>
                <w:szCs w:val="24"/>
              </w:rPr>
            </w:pPr>
          </w:p>
        </w:tc>
      </w:tr>
    </w:tbl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BF4089" w:rsidRDefault="00E72D6C" w:rsidP="00B53725">
      <w:pPr>
        <w:pStyle w:val="Heading1"/>
        <w:numPr>
          <w:ilvl w:val="0"/>
          <w:numId w:val="10"/>
        </w:numPr>
      </w:pPr>
      <w:bookmarkStart w:id="3" w:name="_Toc458429158"/>
      <w:r>
        <w:t xml:space="preserve">Detailed </w:t>
      </w:r>
      <w:r w:rsidR="009F6693" w:rsidRPr="008C6B2D">
        <w:t xml:space="preserve">Game </w:t>
      </w:r>
      <w:r>
        <w:t>Description</w:t>
      </w:r>
      <w:bookmarkEnd w:id="3"/>
      <w:r w:rsidR="00BF4089">
        <w:t xml:space="preserve"> </w:t>
      </w:r>
    </w:p>
    <w:p w:rsidR="006B0E82" w:rsidRPr="006B0E82" w:rsidRDefault="006B0E82" w:rsidP="006B0E82"/>
    <w:p w:rsidR="001F58F3" w:rsidRPr="001F58F3" w:rsidRDefault="001F58F3" w:rsidP="001F58F3">
      <w:pPr>
        <w:pStyle w:val="ListParagraph"/>
        <w:numPr>
          <w:ilvl w:val="0"/>
          <w:numId w:val="11"/>
        </w:numPr>
      </w:pPr>
      <w:r>
        <w:t>Story background</w:t>
      </w:r>
      <w:bookmarkStart w:id="4" w:name="_GoBack"/>
      <w:bookmarkEnd w:id="4"/>
    </w:p>
    <w:p w:rsidR="001F58F3" w:rsidRDefault="001F58F3" w:rsidP="001F58F3">
      <w:pPr>
        <w:ind w:left="357"/>
        <w:contextualSpacing/>
        <w:rPr>
          <w:rFonts w:eastAsia="SimSun"/>
          <w:noProof/>
          <w:lang w:eastAsia="zh-CN"/>
        </w:rPr>
      </w:pPr>
      <w:r>
        <w:t xml:space="preserve">Our fancy </w:t>
      </w:r>
      <w:r w:rsidRPr="001F58F3">
        <w:rPr>
          <w:noProof/>
        </w:rPr>
        <w:t>space</w:t>
      </w:r>
      <w:r>
        <w:rPr>
          <w:noProof/>
        </w:rPr>
        <w:t xml:space="preserve"> </w:t>
      </w:r>
      <w:r w:rsidRPr="001F58F3">
        <w:rPr>
          <w:noProof/>
        </w:rPr>
        <w:t>shot</w:t>
      </w:r>
      <w:r>
        <w:t xml:space="preserve"> game aims to provide players excellent experiences. Our main character is a brave explorer taking a space ship  to find more minerals for </w:t>
      </w:r>
      <w:r w:rsidRPr="004771A9">
        <w:rPr>
          <w:noProof/>
        </w:rPr>
        <w:t>earth</w:t>
      </w:r>
      <w:r>
        <w:t xml:space="preserve"> , which is facing </w:t>
      </w:r>
      <w:r w:rsidRPr="004771A9">
        <w:rPr>
          <w:noProof/>
        </w:rPr>
        <w:t>extreme</w:t>
      </w:r>
      <w:r>
        <w:t xml:space="preserve"> shortage of energy. Unfortunately, there are </w:t>
      </w:r>
      <w:r>
        <w:rPr>
          <w:rFonts w:eastAsia="SimSun"/>
          <w:lang w:eastAsia="zh-CN"/>
        </w:rPr>
        <w:t xml:space="preserve">many dangerous </w:t>
      </w:r>
      <w:r w:rsidRPr="001F58F3">
        <w:rPr>
          <w:rFonts w:eastAsia="SimSun"/>
          <w:noProof/>
          <w:lang w:eastAsia="zh-CN"/>
        </w:rPr>
        <w:t>a</w:t>
      </w:r>
      <w:r>
        <w:rPr>
          <w:rFonts w:eastAsia="SimSun"/>
          <w:noProof/>
          <w:lang w:eastAsia="zh-CN"/>
        </w:rPr>
        <w:t>er</w:t>
      </w:r>
      <w:r w:rsidRPr="001F58F3">
        <w:rPr>
          <w:rFonts w:eastAsia="SimSun"/>
          <w:noProof/>
          <w:lang w:eastAsia="zh-CN"/>
        </w:rPr>
        <w:t>olites</w:t>
      </w:r>
      <w:r>
        <w:rPr>
          <w:rFonts w:eastAsia="SimSun"/>
          <w:noProof/>
          <w:lang w:eastAsia="zh-CN"/>
        </w:rPr>
        <w:t xml:space="preserve"> floating in the deep space.</w:t>
      </w:r>
    </w:p>
    <w:p w:rsidR="001F58F3" w:rsidRDefault="001F58F3" w:rsidP="001F58F3">
      <w:pPr>
        <w:ind w:left="360"/>
      </w:pPr>
      <w:r>
        <w:t xml:space="preserve">Our brave pilot should avoid all these deadly stones and collect as </w:t>
      </w:r>
      <w:r w:rsidRPr="00BA2D2C">
        <w:rPr>
          <w:noProof/>
        </w:rPr>
        <w:t>m</w:t>
      </w:r>
      <w:r w:rsidR="00BA2D2C">
        <w:rPr>
          <w:noProof/>
        </w:rPr>
        <w:t>any</w:t>
      </w:r>
      <w:r>
        <w:t xml:space="preserve"> minerals for our </w:t>
      </w:r>
      <w:r>
        <w:rPr>
          <w:noProof/>
        </w:rPr>
        <w:t>earth</w:t>
      </w:r>
      <w:r>
        <w:t xml:space="preserve">. </w:t>
      </w:r>
    </w:p>
    <w:p w:rsidR="009B5A04" w:rsidRDefault="009B5A04" w:rsidP="009B5A04">
      <w:pPr>
        <w:pStyle w:val="ListParagraph"/>
        <w:numPr>
          <w:ilvl w:val="0"/>
          <w:numId w:val="11"/>
        </w:numPr>
      </w:pPr>
      <w:r w:rsidRPr="006B0E82">
        <w:rPr>
          <w:noProof/>
        </w:rPr>
        <w:t>Arch</w:t>
      </w:r>
      <w:r w:rsidR="006B0E82">
        <w:rPr>
          <w:noProof/>
        </w:rPr>
        <w:t>itec</w:t>
      </w:r>
      <w:r w:rsidRPr="006B0E82">
        <w:rPr>
          <w:noProof/>
        </w:rPr>
        <w:t>ture</w:t>
      </w:r>
    </w:p>
    <w:p w:rsidR="009B5A04" w:rsidRDefault="009B5A04" w:rsidP="009B5A04">
      <w:pPr>
        <w:ind w:left="360"/>
      </w:pPr>
      <w:r>
        <w:t>Our game has three levels.</w:t>
      </w:r>
    </w:p>
    <w:p w:rsidR="006B0E82" w:rsidRDefault="006B0E82" w:rsidP="009B5A04">
      <w:pPr>
        <w:ind w:left="360"/>
      </w:pPr>
      <w:bookmarkStart w:id="5" w:name="OLE_LINK6"/>
      <w:bookmarkStart w:id="6" w:name="OLE_LINK7"/>
      <w:r>
        <w:t xml:space="preserve">Level 1: our ship could not fire missiles, only collects minerals for </w:t>
      </w:r>
      <w:r w:rsidRPr="004771A9">
        <w:rPr>
          <w:noProof/>
        </w:rPr>
        <w:t>incoming</w:t>
      </w:r>
      <w:r>
        <w:t xml:space="preserve"> upgrade. The </w:t>
      </w:r>
      <w:bookmarkStart w:id="7" w:name="OLE_LINK3"/>
      <w:bookmarkStart w:id="8" w:name="OLE_LINK4"/>
      <w:bookmarkStart w:id="9" w:name="OLE_LINK5"/>
      <w:r>
        <w:t>aerolite</w:t>
      </w:r>
      <w:bookmarkEnd w:id="7"/>
      <w:bookmarkEnd w:id="8"/>
      <w:bookmarkEnd w:id="9"/>
      <w:r>
        <w:t xml:space="preserve">s seldom to appear. On average one </w:t>
      </w:r>
      <w:r>
        <w:t>aerolite</w:t>
      </w:r>
      <w:r>
        <w:t xml:space="preserve"> per screen. After updating successfully, our game will move to level 2.</w:t>
      </w:r>
    </w:p>
    <w:p w:rsidR="006B0E82" w:rsidRDefault="006B0E82" w:rsidP="006B0E82">
      <w:pPr>
        <w:ind w:left="360"/>
        <w:rPr>
          <w:noProof/>
        </w:rPr>
      </w:pPr>
      <w:r>
        <w:t xml:space="preserve">Level </w:t>
      </w:r>
      <w:r>
        <w:t>2</w:t>
      </w:r>
      <w:r>
        <w:t xml:space="preserve">: </w:t>
      </w:r>
      <w:bookmarkStart w:id="10" w:name="OLE_LINK8"/>
      <w:r>
        <w:t xml:space="preserve">our ship could  fire missiles, </w:t>
      </w:r>
      <w:r>
        <w:t xml:space="preserve">not </w:t>
      </w:r>
      <w:r>
        <w:t xml:space="preserve">only collects minerals for </w:t>
      </w:r>
      <w:r w:rsidRPr="004771A9">
        <w:rPr>
          <w:noProof/>
        </w:rPr>
        <w:t>incoming</w:t>
      </w:r>
      <w:r>
        <w:t xml:space="preserve"> upgrade. The aerolites appear</w:t>
      </w:r>
      <w:r>
        <w:t xml:space="preserve"> more</w:t>
      </w:r>
      <w:r>
        <w:t xml:space="preserve">. On average </w:t>
      </w:r>
      <w:r>
        <w:t>two</w:t>
      </w:r>
      <w:r>
        <w:t xml:space="preserve"> </w:t>
      </w:r>
      <w:r w:rsidRPr="006B0E82">
        <w:rPr>
          <w:noProof/>
        </w:rPr>
        <w:t>aerolite</w:t>
      </w:r>
      <w:r>
        <w:rPr>
          <w:noProof/>
        </w:rPr>
        <w:t>s</w:t>
      </w:r>
      <w:r>
        <w:t xml:space="preserve"> per screen.</w:t>
      </w:r>
      <w:r>
        <w:t xml:space="preserve"> The </w:t>
      </w:r>
      <w:r w:rsidRPr="006B0E82">
        <w:rPr>
          <w:noProof/>
        </w:rPr>
        <w:t>miss</w:t>
      </w:r>
      <w:r>
        <w:rPr>
          <w:noProof/>
        </w:rPr>
        <w:t>i</w:t>
      </w:r>
      <w:r w:rsidRPr="006B0E82">
        <w:rPr>
          <w:noProof/>
        </w:rPr>
        <w:t>les</w:t>
      </w:r>
      <w:r>
        <w:t xml:space="preserve"> can </w:t>
      </w:r>
      <w:r w:rsidRPr="006B0E82">
        <w:rPr>
          <w:noProof/>
        </w:rPr>
        <w:t>d</w:t>
      </w:r>
      <w:r>
        <w:rPr>
          <w:noProof/>
        </w:rPr>
        <w:t>estr</w:t>
      </w:r>
      <w:r w:rsidRPr="006B0E82">
        <w:rPr>
          <w:noProof/>
        </w:rPr>
        <w:t>oy</w:t>
      </w:r>
      <w:r>
        <w:rPr>
          <w:noProof/>
        </w:rPr>
        <w:t xml:space="preserve"> the aerolites</w:t>
      </w:r>
      <w:r w:rsidR="00BA2D2C">
        <w:rPr>
          <w:noProof/>
        </w:rPr>
        <w:t>, which can</w:t>
      </w:r>
    </w:p>
    <w:p w:rsidR="00BA2D2C" w:rsidRDefault="00BA2D2C" w:rsidP="006B0E82">
      <w:pPr>
        <w:ind w:left="360"/>
        <w:rPr>
          <w:noProof/>
        </w:rPr>
      </w:pPr>
      <w:r>
        <w:rPr>
          <w:noProof/>
        </w:rPr>
        <w:t xml:space="preserve">Increase the scores of </w:t>
      </w:r>
      <w:r w:rsidRPr="004771A9">
        <w:rPr>
          <w:noProof/>
        </w:rPr>
        <w:t>ship</w:t>
      </w:r>
      <w:r>
        <w:rPr>
          <w:noProof/>
        </w:rPr>
        <w:t>.</w:t>
      </w:r>
    </w:p>
    <w:bookmarkEnd w:id="10"/>
    <w:p w:rsidR="00BA2D2C" w:rsidRDefault="00BA2D2C" w:rsidP="00BA2D2C">
      <w:pPr>
        <w:ind w:left="360"/>
        <w:rPr>
          <w:noProof/>
        </w:rPr>
      </w:pPr>
      <w:r>
        <w:rPr>
          <w:noProof/>
        </w:rPr>
        <w:t xml:space="preserve">Level 3: </w:t>
      </w:r>
      <w:r>
        <w:t xml:space="preserve">our ship could  fire </w:t>
      </w:r>
      <w:r>
        <w:t xml:space="preserve">more </w:t>
      </w:r>
      <w:r>
        <w:t xml:space="preserve">missiles, The aerolites appear more. On average </w:t>
      </w:r>
      <w:r>
        <w:t>four</w:t>
      </w:r>
      <w:r>
        <w:t xml:space="preserve"> </w:t>
      </w:r>
      <w:r w:rsidRPr="006B0E82">
        <w:rPr>
          <w:noProof/>
        </w:rPr>
        <w:t>aerolite</w:t>
      </w:r>
      <w:r>
        <w:rPr>
          <w:noProof/>
        </w:rPr>
        <w:t>s</w:t>
      </w:r>
      <w:r>
        <w:t xml:space="preserve"> per screen. The </w:t>
      </w:r>
      <w:r w:rsidRPr="006B0E82">
        <w:rPr>
          <w:noProof/>
        </w:rPr>
        <w:t>miss</w:t>
      </w:r>
      <w:r>
        <w:rPr>
          <w:noProof/>
        </w:rPr>
        <w:t>i</w:t>
      </w:r>
      <w:r w:rsidRPr="006B0E82">
        <w:rPr>
          <w:noProof/>
        </w:rPr>
        <w:t>les</w:t>
      </w:r>
      <w:r>
        <w:t xml:space="preserve"> can </w:t>
      </w:r>
      <w:r w:rsidRPr="006B0E82">
        <w:rPr>
          <w:noProof/>
        </w:rPr>
        <w:t>d</w:t>
      </w:r>
      <w:r>
        <w:rPr>
          <w:noProof/>
        </w:rPr>
        <w:t>estr</w:t>
      </w:r>
      <w:r w:rsidRPr="006B0E82">
        <w:rPr>
          <w:noProof/>
        </w:rPr>
        <w:t>oy</w:t>
      </w:r>
      <w:r>
        <w:rPr>
          <w:noProof/>
        </w:rPr>
        <w:t xml:space="preserve"> the aerolites, which can</w:t>
      </w:r>
      <w:r>
        <w:rPr>
          <w:noProof/>
        </w:rPr>
        <w:t xml:space="preserve"> increase the scores of </w:t>
      </w:r>
      <w:r w:rsidRPr="004771A9">
        <w:rPr>
          <w:noProof/>
        </w:rPr>
        <w:t>ship</w:t>
      </w:r>
      <w:r>
        <w:rPr>
          <w:noProof/>
        </w:rPr>
        <w:t xml:space="preserve">. </w:t>
      </w:r>
    </w:p>
    <w:p w:rsidR="00BA2D2C" w:rsidRDefault="00BA2D2C" w:rsidP="00BA2D2C">
      <w:pPr>
        <w:pStyle w:val="ListParagraph"/>
        <w:numPr>
          <w:ilvl w:val="0"/>
          <w:numId w:val="11"/>
        </w:numPr>
      </w:pPr>
      <w:r>
        <w:t>Winning criteria</w:t>
      </w:r>
    </w:p>
    <w:p w:rsidR="00BA2D2C" w:rsidRDefault="00BA2D2C" w:rsidP="00BA2D2C">
      <w:pPr>
        <w:ind w:left="360"/>
      </w:pPr>
      <w:r>
        <w:t xml:space="preserve">When the scores accumulate up 10000, the player </w:t>
      </w:r>
      <w:r w:rsidRPr="001F3915">
        <w:rPr>
          <w:noProof/>
        </w:rPr>
        <w:t>win</w:t>
      </w:r>
      <w:r w:rsidR="001F3915">
        <w:rPr>
          <w:noProof/>
        </w:rPr>
        <w:t>s</w:t>
      </w:r>
      <w:r>
        <w:t xml:space="preserve"> the game. </w:t>
      </w:r>
      <w:r w:rsidRPr="001F3915">
        <w:rPr>
          <w:noProof/>
        </w:rPr>
        <w:t>Otherwise</w:t>
      </w:r>
      <w:r w:rsidR="001F3915">
        <w:rPr>
          <w:noProof/>
        </w:rPr>
        <w:t>,</w:t>
      </w:r>
      <w:r>
        <w:t xml:space="preserve"> the player will lose. </w:t>
      </w:r>
    </w:p>
    <w:p w:rsidR="00BA2D2C" w:rsidRDefault="00BA2D2C" w:rsidP="00BA2D2C">
      <w:pPr>
        <w:ind w:left="360"/>
      </w:pPr>
    </w:p>
    <w:p w:rsidR="006B0E82" w:rsidRDefault="006B0E82" w:rsidP="009B5A04">
      <w:pPr>
        <w:ind w:left="360"/>
      </w:pPr>
    </w:p>
    <w:bookmarkEnd w:id="5"/>
    <w:bookmarkEnd w:id="6"/>
    <w:p w:rsidR="006B0E82" w:rsidRDefault="006B0E82" w:rsidP="009B5A04">
      <w:pPr>
        <w:ind w:left="360"/>
      </w:pPr>
    </w:p>
    <w:p w:rsidR="001F58F3" w:rsidRPr="001F58F3" w:rsidRDefault="001F58F3" w:rsidP="001F58F3">
      <w:pPr>
        <w:ind w:left="360"/>
      </w:pPr>
      <w:r>
        <w:rPr>
          <w:rFonts w:eastAsia="SimSun"/>
          <w:lang w:eastAsia="zh-CN"/>
        </w:rPr>
        <w:t xml:space="preserve"> </w:t>
      </w:r>
      <w:r>
        <w:t xml:space="preserve"> </w:t>
      </w:r>
    </w:p>
    <w:p w:rsidR="006A00F5" w:rsidRDefault="006A00F5" w:rsidP="00B53725">
      <w:pPr>
        <w:pStyle w:val="Heading1"/>
        <w:numPr>
          <w:ilvl w:val="0"/>
          <w:numId w:val="10"/>
        </w:numPr>
      </w:pPr>
      <w:bookmarkStart w:id="11" w:name="_Toc458429160"/>
      <w:r>
        <w:t>Controls</w:t>
      </w:r>
      <w:bookmarkEnd w:id="11"/>
    </w:p>
    <w:p w:rsidR="00484F88" w:rsidRDefault="00484F88" w:rsidP="00484F88">
      <w:pPr>
        <w:ind w:firstLine="360"/>
      </w:pPr>
      <w:r>
        <w:t>Direction controls:</w:t>
      </w:r>
    </w:p>
    <w:p w:rsidR="00484F88" w:rsidRDefault="00484F88" w:rsidP="00484F88">
      <w:pPr>
        <w:ind w:firstLine="360"/>
        <w:rPr>
          <w:noProof/>
        </w:rPr>
      </w:pPr>
      <w:r>
        <w:t xml:space="preserve">The </w:t>
      </w:r>
      <w:r w:rsidRPr="00484F88">
        <w:rPr>
          <w:noProof/>
        </w:rPr>
        <w:t>spaceship</w:t>
      </w:r>
      <w:r>
        <w:t xml:space="preserve"> will follow the positions of </w:t>
      </w:r>
      <w:r w:rsidRPr="004771A9">
        <w:rPr>
          <w:noProof/>
        </w:rPr>
        <w:t>mouse</w:t>
      </w:r>
      <w:r>
        <w:t xml:space="preserve">, but only </w:t>
      </w:r>
      <w:r w:rsidRPr="004771A9">
        <w:rPr>
          <w:noProof/>
        </w:rPr>
        <w:t>the y</w:t>
      </w:r>
      <w:r>
        <w:t xml:space="preserve"> position. X position will be </w:t>
      </w:r>
      <w:r w:rsidRPr="00484F88">
        <w:rPr>
          <w:noProof/>
        </w:rPr>
        <w:t xml:space="preserve">   </w:t>
      </w:r>
      <w:r>
        <w:rPr>
          <w:noProof/>
        </w:rPr>
        <w:t xml:space="preserve">   </w:t>
      </w:r>
    </w:p>
    <w:p w:rsidR="00484F88" w:rsidRDefault="00484F88" w:rsidP="00484F88">
      <w:pPr>
        <w:ind w:firstLine="360"/>
        <w:rPr>
          <w:noProof/>
        </w:rPr>
      </w:pPr>
      <w:r>
        <w:rPr>
          <w:noProof/>
        </w:rPr>
        <w:t xml:space="preserve"> </w:t>
      </w:r>
      <w:r w:rsidRPr="00484F88">
        <w:rPr>
          <w:noProof/>
        </w:rPr>
        <w:t xml:space="preserve">constrained </w:t>
      </w:r>
      <w:r>
        <w:rPr>
          <w:noProof/>
        </w:rPr>
        <w:t xml:space="preserve">in </w:t>
      </w:r>
      <w:r w:rsidRPr="004771A9">
        <w:rPr>
          <w:noProof/>
        </w:rPr>
        <w:t>a certain</w:t>
      </w:r>
      <w:r>
        <w:rPr>
          <w:noProof/>
        </w:rPr>
        <w:t xml:space="preserve"> line. </w:t>
      </w:r>
    </w:p>
    <w:p w:rsidR="00484F88" w:rsidRDefault="00484F88" w:rsidP="00484F88">
      <w:pPr>
        <w:ind w:firstLine="360"/>
        <w:rPr>
          <w:noProof/>
        </w:rPr>
      </w:pPr>
      <w:r>
        <w:rPr>
          <w:noProof/>
        </w:rPr>
        <w:lastRenderedPageBreak/>
        <w:t>Missile controls:</w:t>
      </w:r>
    </w:p>
    <w:p w:rsidR="00484F88" w:rsidRDefault="00484F88" w:rsidP="00484F88">
      <w:pPr>
        <w:ind w:firstLine="360"/>
      </w:pPr>
      <w:r>
        <w:rPr>
          <w:noProof/>
        </w:rPr>
        <w:t xml:space="preserve">When the ship </w:t>
      </w:r>
      <w:r w:rsidRPr="00484F88">
        <w:rPr>
          <w:noProof/>
        </w:rPr>
        <w:t>update</w:t>
      </w:r>
      <w:r>
        <w:rPr>
          <w:noProof/>
        </w:rPr>
        <w:t xml:space="preserve">s </w:t>
      </w:r>
      <w:r w:rsidRPr="00484F88">
        <w:rPr>
          <w:noProof/>
        </w:rPr>
        <w:t xml:space="preserve">successfully, </w:t>
      </w:r>
      <w:r>
        <w:rPr>
          <w:noProof/>
        </w:rPr>
        <w:t xml:space="preserve"> players can </w:t>
      </w:r>
      <w:r w:rsidR="00786469" w:rsidRPr="00C75CD5">
        <w:rPr>
          <w:noProof/>
        </w:rPr>
        <w:t>left</w:t>
      </w:r>
      <w:r w:rsidR="00786469">
        <w:rPr>
          <w:noProof/>
        </w:rPr>
        <w:t xml:space="preserve"> </w:t>
      </w:r>
      <w:r>
        <w:rPr>
          <w:noProof/>
        </w:rPr>
        <w:t xml:space="preserve">click the mouse to emit </w:t>
      </w:r>
      <w:r w:rsidRPr="00C75CD5">
        <w:rPr>
          <w:noProof/>
        </w:rPr>
        <w:t>missles</w:t>
      </w:r>
      <w:r>
        <w:rPr>
          <w:noProof/>
        </w:rPr>
        <w:t xml:space="preserve">. </w:t>
      </w:r>
    </w:p>
    <w:p w:rsidR="00484F88" w:rsidRPr="00484F88" w:rsidRDefault="00484F88" w:rsidP="00484F88"/>
    <w:p w:rsidR="00484F88" w:rsidRPr="00484F88" w:rsidRDefault="00484F88" w:rsidP="00484F88"/>
    <w:p w:rsidR="006A00F5" w:rsidRDefault="006A00F5" w:rsidP="00B53725">
      <w:pPr>
        <w:pStyle w:val="Heading1"/>
        <w:numPr>
          <w:ilvl w:val="0"/>
          <w:numId w:val="10"/>
        </w:numPr>
      </w:pPr>
      <w:bookmarkStart w:id="12" w:name="_Toc458429161"/>
      <w:r>
        <w:t>Interface Sketch</w:t>
      </w:r>
      <w:r w:rsidR="003C3030">
        <w:t xml:space="preserve"> 1</w:t>
      </w:r>
      <w:bookmarkEnd w:id="12"/>
    </w:p>
    <w:p w:rsidR="006A00F5" w:rsidRDefault="006A00F5" w:rsidP="00B57B74">
      <w:pPr>
        <w:pStyle w:val="ListParagraph"/>
        <w:numPr>
          <w:ilvl w:val="0"/>
          <w:numId w:val="3"/>
        </w:numPr>
      </w:pPr>
      <w:r>
        <w:t xml:space="preserve">A scene </w:t>
      </w:r>
      <w:r w:rsidRPr="001F58F3">
        <w:rPr>
          <w:noProof/>
        </w:rPr>
        <w:t>flow</w:t>
      </w:r>
      <w:r w:rsidR="001F58F3">
        <w:rPr>
          <w:noProof/>
        </w:rPr>
        <w:t>s</w:t>
      </w:r>
      <w:r w:rsidR="00B57B74">
        <w:t xml:space="preserve"> sketch</w:t>
      </w:r>
    </w:p>
    <w:p w:rsidR="006A00F5" w:rsidRDefault="0094124D" w:rsidP="00B57B74">
      <w:pPr>
        <w:ind w:left="720"/>
        <w:jc w:val="center"/>
      </w:pPr>
      <w:r w:rsidRPr="0094124D">
        <w:rPr>
          <w:noProof/>
          <w:lang w:eastAsia="zh-CN"/>
        </w:rPr>
        <w:drawing>
          <wp:inline distT="0" distB="0" distL="0" distR="0" wp14:anchorId="59A66FEA" wp14:editId="612059B8">
            <wp:extent cx="5943600" cy="1454165"/>
            <wp:effectExtent l="0" t="0" r="0" b="0"/>
            <wp:docPr id="2" name="Picture 2" descr="E:\2016_CEN_SUMMER\COMP397\Assignment4\scene_sk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6_CEN_SUMMER\COMP397\Assignment4\scene_sket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ECF" w:rsidRDefault="008D6ECF" w:rsidP="008D6ECF">
      <w:pPr>
        <w:ind w:left="720"/>
      </w:pPr>
    </w:p>
    <w:p w:rsidR="003C3030" w:rsidRDefault="003C3030" w:rsidP="008D6ECF">
      <w:pPr>
        <w:ind w:left="720"/>
      </w:pPr>
    </w:p>
    <w:p w:rsidR="003C3030" w:rsidRDefault="003C3030" w:rsidP="008D6ECF">
      <w:pPr>
        <w:ind w:left="720"/>
      </w:pPr>
    </w:p>
    <w:p w:rsidR="003C3030" w:rsidRDefault="003C3030" w:rsidP="008D6ECF">
      <w:pPr>
        <w:ind w:left="720"/>
      </w:pPr>
    </w:p>
    <w:p w:rsidR="003C3030" w:rsidRDefault="003C3030" w:rsidP="008D6ECF">
      <w:pPr>
        <w:ind w:left="720"/>
      </w:pPr>
    </w:p>
    <w:p w:rsidR="003C3030" w:rsidRDefault="003C3030" w:rsidP="008D6ECF">
      <w:pPr>
        <w:ind w:left="720"/>
      </w:pPr>
    </w:p>
    <w:p w:rsidR="008D6ECF" w:rsidRDefault="008D6ECF" w:rsidP="008D6ECF">
      <w:pPr>
        <w:ind w:left="720"/>
      </w:pPr>
    </w:p>
    <w:p w:rsidR="003C3030" w:rsidRDefault="003C3030" w:rsidP="003C3030">
      <w:pPr>
        <w:pStyle w:val="Heading1"/>
        <w:numPr>
          <w:ilvl w:val="0"/>
          <w:numId w:val="10"/>
        </w:numPr>
      </w:pPr>
      <w:bookmarkStart w:id="13" w:name="_Toc458429162"/>
      <w:r>
        <w:lastRenderedPageBreak/>
        <w:t>Interface Sketch 2</w:t>
      </w:r>
      <w:bookmarkEnd w:id="13"/>
    </w:p>
    <w:p w:rsidR="003C3030" w:rsidRDefault="003C3030" w:rsidP="007361A5">
      <w:pPr>
        <w:jc w:val="center"/>
      </w:pPr>
      <w:r w:rsidRPr="003C3030">
        <w:rPr>
          <w:noProof/>
          <w:lang w:eastAsia="zh-CN"/>
        </w:rPr>
        <w:drawing>
          <wp:inline distT="0" distB="0" distL="0" distR="0" wp14:anchorId="311ECF65" wp14:editId="06073095">
            <wp:extent cx="5381081" cy="2979420"/>
            <wp:effectExtent l="0" t="0" r="0" b="0"/>
            <wp:docPr id="7" name="Picture 7" descr="E:\2016_CEN_SUMMER\COMP397\FinalProjectDocs\Interface_sketc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6_CEN_SUMMER\COMP397\FinalProjectDocs\Interface_sketch_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84" cy="298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30" w:rsidRDefault="003C3030" w:rsidP="003C3030">
      <w:pPr>
        <w:jc w:val="center"/>
        <w:rPr>
          <w:b/>
          <w:sz w:val="24"/>
        </w:rPr>
      </w:pPr>
      <w:r w:rsidRPr="003C3030">
        <w:rPr>
          <w:b/>
          <w:sz w:val="24"/>
        </w:rPr>
        <w:t>Interface planning</w:t>
      </w:r>
    </w:p>
    <w:p w:rsidR="003C3030" w:rsidRPr="003C3030" w:rsidRDefault="003C3030" w:rsidP="003C3030">
      <w:pPr>
        <w:jc w:val="center"/>
        <w:rPr>
          <w:b/>
          <w:sz w:val="24"/>
        </w:rPr>
      </w:pPr>
      <w:r w:rsidRPr="003C3030">
        <w:rPr>
          <w:noProof/>
          <w:lang w:eastAsia="zh-CN"/>
        </w:rPr>
        <w:drawing>
          <wp:inline distT="0" distB="0" distL="0" distR="0" wp14:anchorId="5CDF8444" wp14:editId="05E21121">
            <wp:extent cx="5325564" cy="2948681"/>
            <wp:effectExtent l="0" t="0" r="8890" b="4445"/>
            <wp:docPr id="8" name="Picture 8" descr="E:\2016_CEN_SUMMER\COMP397\FinalProjectDocs\Interface_sketc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6_CEN_SUMMER\COMP397\FinalProjectDocs\Interface_sketch_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71" cy="295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ECF" w:rsidRDefault="003C3030" w:rsidP="003C3030">
      <w:pPr>
        <w:jc w:val="center"/>
        <w:rPr>
          <w:b/>
          <w:sz w:val="24"/>
        </w:rPr>
      </w:pPr>
      <w:r w:rsidRPr="003C3030">
        <w:rPr>
          <w:b/>
          <w:sz w:val="24"/>
        </w:rPr>
        <w:t>Interface – Level 1</w:t>
      </w:r>
    </w:p>
    <w:p w:rsidR="003C3030" w:rsidRPr="003C3030" w:rsidRDefault="003C3030" w:rsidP="003C3030">
      <w:pPr>
        <w:jc w:val="center"/>
        <w:rPr>
          <w:b/>
          <w:sz w:val="24"/>
        </w:rPr>
      </w:pPr>
      <w:r w:rsidRPr="003C3030">
        <w:rPr>
          <w:noProof/>
          <w:lang w:eastAsia="zh-CN"/>
        </w:rPr>
        <w:lastRenderedPageBreak/>
        <w:drawing>
          <wp:inline distT="0" distB="0" distL="0" distR="0" wp14:anchorId="4CB7CC18" wp14:editId="421D9BE5">
            <wp:extent cx="5009497" cy="2773680"/>
            <wp:effectExtent l="0" t="0" r="1270" b="7620"/>
            <wp:docPr id="9" name="Picture 9" descr="E:\2016_CEN_SUMMER\COMP397\FinalProjectDocs\Interface_sketch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6_CEN_SUMMER\COMP397\FinalProjectDocs\Interface_sketch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39" cy="27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30" w:rsidRDefault="003C3030" w:rsidP="003C3030">
      <w:pPr>
        <w:jc w:val="center"/>
        <w:rPr>
          <w:b/>
          <w:sz w:val="24"/>
        </w:rPr>
      </w:pPr>
      <w:r w:rsidRPr="003C3030">
        <w:rPr>
          <w:b/>
          <w:sz w:val="24"/>
        </w:rPr>
        <w:t>Interface – Level 2</w:t>
      </w:r>
    </w:p>
    <w:p w:rsidR="003C3030" w:rsidRPr="003C3030" w:rsidRDefault="003C3030" w:rsidP="003C3030">
      <w:pPr>
        <w:jc w:val="center"/>
        <w:rPr>
          <w:b/>
          <w:sz w:val="24"/>
        </w:rPr>
      </w:pPr>
      <w:r w:rsidRPr="003C3030">
        <w:rPr>
          <w:noProof/>
          <w:lang w:eastAsia="zh-CN"/>
        </w:rPr>
        <w:drawing>
          <wp:inline distT="0" distB="0" distL="0" distR="0" wp14:anchorId="04F27E9B" wp14:editId="65EFAEB0">
            <wp:extent cx="5031622" cy="2785930"/>
            <wp:effectExtent l="0" t="0" r="0" b="0"/>
            <wp:docPr id="10" name="Picture 10" descr="E:\2016_CEN_SUMMER\COMP397\FinalProjectDocs\Interface_sketch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6_CEN_SUMMER\COMP397\FinalProjectDocs\Interface_sketch_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17" cy="278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30" w:rsidRPr="003C3030" w:rsidRDefault="003C3030" w:rsidP="003C3030">
      <w:pPr>
        <w:jc w:val="center"/>
        <w:rPr>
          <w:b/>
          <w:sz w:val="24"/>
        </w:rPr>
      </w:pPr>
      <w:r w:rsidRPr="003C3030">
        <w:rPr>
          <w:b/>
          <w:sz w:val="24"/>
        </w:rPr>
        <w:t>Interface – Level 3</w:t>
      </w:r>
    </w:p>
    <w:p w:rsidR="003C3030" w:rsidRDefault="003C3030" w:rsidP="003C3030"/>
    <w:p w:rsidR="008D6ECF" w:rsidRDefault="008D6ECF" w:rsidP="008D6ECF">
      <w:pPr>
        <w:ind w:left="720"/>
      </w:pPr>
    </w:p>
    <w:p w:rsidR="008D6ECF" w:rsidRDefault="008D6ECF" w:rsidP="008D6ECF">
      <w:pPr>
        <w:ind w:left="720"/>
      </w:pPr>
    </w:p>
    <w:p w:rsidR="008D6ECF" w:rsidRDefault="008D6ECF" w:rsidP="008D6ECF">
      <w:pPr>
        <w:ind w:left="720"/>
      </w:pPr>
    </w:p>
    <w:p w:rsidR="00DA74F4" w:rsidRDefault="00DA74F4" w:rsidP="003C3030"/>
    <w:p w:rsidR="009C06AA" w:rsidRDefault="003C3030" w:rsidP="00B53725">
      <w:pPr>
        <w:pStyle w:val="Heading1"/>
        <w:numPr>
          <w:ilvl w:val="0"/>
          <w:numId w:val="10"/>
        </w:numPr>
      </w:pPr>
      <w:bookmarkStart w:id="14" w:name="_Toc458429163"/>
      <w:r>
        <w:lastRenderedPageBreak/>
        <w:t>Game world</w:t>
      </w:r>
      <w:bookmarkEnd w:id="14"/>
    </w:p>
    <w:p w:rsidR="009C06AA" w:rsidRDefault="009C06AA" w:rsidP="003C3030">
      <w:pPr>
        <w:pStyle w:val="ListParagraph"/>
        <w:ind w:left="1080"/>
      </w:pPr>
    </w:p>
    <w:p w:rsidR="003C3030" w:rsidRDefault="003C3030" w:rsidP="003C3030">
      <w:pPr>
        <w:pStyle w:val="ListParagraph"/>
        <w:ind w:left="1080"/>
        <w:jc w:val="center"/>
      </w:pPr>
      <w:r w:rsidRPr="003C3030">
        <w:rPr>
          <w:noProof/>
          <w:lang w:eastAsia="zh-CN"/>
        </w:rPr>
        <w:drawing>
          <wp:inline distT="0" distB="0" distL="0" distR="0" wp14:anchorId="370D807D" wp14:editId="1C06FA21">
            <wp:extent cx="4446984" cy="2371725"/>
            <wp:effectExtent l="0" t="0" r="0" b="0"/>
            <wp:docPr id="7170" name="Picture 2" descr="http://www.drodd.com/images10/twitter-background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drodd.com/images10/twitter-backgrounds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482" cy="23735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C06AA" w:rsidRPr="00786F74" w:rsidRDefault="00786F74" w:rsidP="00786F74">
      <w:pPr>
        <w:pStyle w:val="ListParagraph"/>
        <w:ind w:left="1080"/>
        <w:jc w:val="center"/>
        <w:rPr>
          <w:b/>
          <w:sz w:val="24"/>
        </w:rPr>
      </w:pPr>
      <w:r w:rsidRPr="00786F74">
        <w:rPr>
          <w:b/>
          <w:noProof/>
          <w:sz w:val="24"/>
          <w:lang w:eastAsia="ko-KR"/>
        </w:rPr>
        <w:t>Space</w:t>
      </w:r>
    </w:p>
    <w:p w:rsidR="009C06AA" w:rsidRPr="009C06AA" w:rsidRDefault="009C06AA" w:rsidP="009C06AA">
      <w:pPr>
        <w:pStyle w:val="ListParagraph"/>
        <w:ind w:left="1080"/>
      </w:pPr>
    </w:p>
    <w:p w:rsidR="009C06AA" w:rsidRDefault="00786F74" w:rsidP="00B53725">
      <w:pPr>
        <w:pStyle w:val="Heading1"/>
        <w:numPr>
          <w:ilvl w:val="0"/>
          <w:numId w:val="10"/>
        </w:numPr>
      </w:pPr>
      <w:bookmarkStart w:id="15" w:name="_Toc458429164"/>
      <w:r>
        <w:t>Characters</w:t>
      </w:r>
      <w:bookmarkEnd w:id="15"/>
      <w:r>
        <w:t xml:space="preserve"> </w:t>
      </w:r>
    </w:p>
    <w:p w:rsidR="00786F74" w:rsidRPr="00786F74" w:rsidRDefault="00786F74" w:rsidP="00786F74">
      <w:pPr>
        <w:jc w:val="center"/>
      </w:pPr>
      <w:r w:rsidRPr="00786F74">
        <w:rPr>
          <w:noProof/>
          <w:lang w:eastAsia="zh-CN"/>
        </w:rPr>
        <w:drawing>
          <wp:inline distT="0" distB="0" distL="0" distR="0" wp14:anchorId="52B678BD" wp14:editId="3D42BFB4">
            <wp:extent cx="3111306" cy="1159678"/>
            <wp:effectExtent l="0" t="0" r="0" b="2540"/>
            <wp:docPr id="2050" name="Picture 2" descr="http://eat3d.com/files/forum_images/zaea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eat3d.com/files/forum_images/zaeaz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1" t="23118" r="4672" b="54980"/>
                    <a:stretch/>
                  </pic:blipFill>
                  <pic:spPr bwMode="auto">
                    <a:xfrm flipH="1">
                      <a:off x="0" y="0"/>
                      <a:ext cx="3111306" cy="115967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786F74" w:rsidRPr="00786F74" w:rsidRDefault="00786F74" w:rsidP="00786F74">
      <w:pPr>
        <w:jc w:val="center"/>
        <w:rPr>
          <w:b/>
          <w:sz w:val="24"/>
        </w:rPr>
      </w:pPr>
      <w:r w:rsidRPr="00786F74">
        <w:rPr>
          <w:b/>
          <w:sz w:val="24"/>
        </w:rPr>
        <w:t>Main character</w:t>
      </w:r>
    </w:p>
    <w:p w:rsidR="00786F74" w:rsidRPr="00786F74" w:rsidRDefault="00786F74" w:rsidP="00786F74">
      <w:pPr>
        <w:jc w:val="center"/>
        <w:rPr>
          <w:b/>
        </w:rPr>
      </w:pPr>
      <w:r w:rsidRPr="00786F74">
        <w:rPr>
          <w:b/>
          <w:noProof/>
          <w:lang w:eastAsia="zh-CN"/>
        </w:rPr>
        <w:drawing>
          <wp:inline distT="0" distB="0" distL="0" distR="0" wp14:anchorId="44C13C73" wp14:editId="4438DC5F">
            <wp:extent cx="3048000" cy="1524001"/>
            <wp:effectExtent l="0" t="0" r="0" b="0"/>
            <wp:docPr id="5122" name="Picture 2" descr="https://thumbs.dreamstime.com/t/asteroids-18342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s://thumbs.dreamstime.com/t/asteroids-1834272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240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786F74" w:rsidRDefault="00786F74" w:rsidP="00786F74">
      <w:pPr>
        <w:jc w:val="center"/>
        <w:rPr>
          <w:b/>
          <w:sz w:val="24"/>
        </w:rPr>
      </w:pPr>
      <w:r w:rsidRPr="00786F74">
        <w:rPr>
          <w:b/>
          <w:sz w:val="24"/>
        </w:rPr>
        <w:t>Enemy</w:t>
      </w:r>
    </w:p>
    <w:p w:rsidR="007361A5" w:rsidRDefault="007361A5" w:rsidP="00786F74">
      <w:pPr>
        <w:jc w:val="center"/>
        <w:rPr>
          <w:b/>
          <w:sz w:val="24"/>
        </w:rPr>
      </w:pPr>
      <w:r w:rsidRPr="007361A5">
        <w:rPr>
          <w:b/>
          <w:noProof/>
          <w:sz w:val="24"/>
          <w:lang w:eastAsia="zh-CN"/>
        </w:rPr>
        <w:lastRenderedPageBreak/>
        <w:drawing>
          <wp:inline distT="0" distB="0" distL="0" distR="0" wp14:anchorId="546B051F" wp14:editId="28B06395">
            <wp:extent cx="1345089" cy="2690177"/>
            <wp:effectExtent l="0" t="0" r="1905" b="0"/>
            <wp:docPr id="1026" name="Picture 2" descr="http://images.clipartpanda.com/missile-clipart-rocket-146104_960_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images.clipartpanda.com/missile-clipart-rocket-146104_960_7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49328" cy="269865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361A5" w:rsidRPr="00786F74" w:rsidRDefault="007361A5" w:rsidP="007361A5">
      <w:pPr>
        <w:jc w:val="center"/>
        <w:rPr>
          <w:b/>
          <w:sz w:val="24"/>
        </w:rPr>
      </w:pPr>
      <w:r>
        <w:rPr>
          <w:b/>
          <w:sz w:val="24"/>
        </w:rPr>
        <w:t>Weapon</w:t>
      </w:r>
    </w:p>
    <w:p w:rsidR="00C779C2" w:rsidRDefault="005959AE" w:rsidP="00C779C2">
      <w:pPr>
        <w:jc w:val="center"/>
        <w:rPr>
          <w:b/>
          <w:sz w:val="24"/>
        </w:rPr>
      </w:pPr>
      <w:r w:rsidRPr="005959AE">
        <w:rPr>
          <w:b/>
          <w:noProof/>
          <w:sz w:val="24"/>
          <w:lang w:eastAsia="zh-CN"/>
        </w:rPr>
        <w:drawing>
          <wp:inline distT="0" distB="0" distL="0" distR="0" wp14:anchorId="11E9257F" wp14:editId="38502EDC">
            <wp:extent cx="1666875" cy="1025769"/>
            <wp:effectExtent l="0" t="0" r="0" b="3175"/>
            <wp:docPr id="5124" name="Picture 4" descr="https://encrypted-tbn2.gstatic.com/images?q=tbn:ANd9GcQO_MMtN0C-Xd6yEE3DQd6CNle1Kn2MCd2EJUBH8L41hlAT8Ui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https://encrypted-tbn2.gstatic.com/images?q=tbn:ANd9GcQO_MMtN0C-Xd6yEE3DQd6CNle1Kn2MCd2EJUBH8L41hlAT8Uid"/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2576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779C2" w:rsidRPr="00786F74" w:rsidRDefault="00C779C2" w:rsidP="00C779C2">
      <w:pPr>
        <w:jc w:val="center"/>
        <w:rPr>
          <w:b/>
          <w:sz w:val="24"/>
        </w:rPr>
      </w:pPr>
      <w:r>
        <w:rPr>
          <w:b/>
          <w:sz w:val="24"/>
        </w:rPr>
        <w:t>Bonus</w:t>
      </w:r>
    </w:p>
    <w:p w:rsidR="007361A5" w:rsidRPr="00786F74" w:rsidRDefault="007361A5" w:rsidP="00786F74">
      <w:pPr>
        <w:jc w:val="center"/>
        <w:rPr>
          <w:b/>
          <w:sz w:val="24"/>
        </w:rPr>
      </w:pPr>
    </w:p>
    <w:p w:rsidR="00786F74" w:rsidRDefault="009C06AA" w:rsidP="009C06AA">
      <w:r>
        <w:t xml:space="preserve">              </w:t>
      </w:r>
    </w:p>
    <w:p w:rsidR="009C06AA" w:rsidRPr="009C06AA" w:rsidRDefault="009C06AA" w:rsidP="009C06AA">
      <w:r>
        <w:t xml:space="preserve">   </w:t>
      </w:r>
    </w:p>
    <w:p w:rsidR="00DA74F4" w:rsidRDefault="00DA74F4" w:rsidP="00B53725">
      <w:pPr>
        <w:pStyle w:val="Heading1"/>
        <w:numPr>
          <w:ilvl w:val="0"/>
          <w:numId w:val="10"/>
        </w:numPr>
      </w:pPr>
      <w:bookmarkStart w:id="16" w:name="_Toc458429165"/>
      <w:r>
        <w:t>Scoring</w:t>
      </w:r>
      <w:bookmarkEnd w:id="16"/>
      <w:r w:rsidR="001F3915">
        <w:t>(total 5 lives)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7"/>
        <w:gridCol w:w="952"/>
        <w:gridCol w:w="1256"/>
      </w:tblGrid>
      <w:tr w:rsidR="004D044E" w:rsidTr="001234A5">
        <w:tc>
          <w:tcPr>
            <w:tcW w:w="2247" w:type="dxa"/>
          </w:tcPr>
          <w:p w:rsidR="004D044E" w:rsidRDefault="004D044E" w:rsidP="001234A5">
            <w:r>
              <w:t>object</w:t>
            </w:r>
          </w:p>
        </w:tc>
        <w:tc>
          <w:tcPr>
            <w:tcW w:w="952" w:type="dxa"/>
          </w:tcPr>
          <w:p w:rsidR="004D044E" w:rsidRDefault="004D044E" w:rsidP="001234A5">
            <w:r>
              <w:t>lives</w:t>
            </w:r>
          </w:p>
        </w:tc>
        <w:tc>
          <w:tcPr>
            <w:tcW w:w="1256" w:type="dxa"/>
          </w:tcPr>
          <w:p w:rsidR="004D044E" w:rsidRDefault="004D044E" w:rsidP="001234A5">
            <w:r>
              <w:t>score</w:t>
            </w:r>
          </w:p>
        </w:tc>
      </w:tr>
      <w:tr w:rsidR="004D044E" w:rsidTr="001234A5">
        <w:tc>
          <w:tcPr>
            <w:tcW w:w="2247" w:type="dxa"/>
          </w:tcPr>
          <w:p w:rsidR="004D044E" w:rsidRDefault="004D044E" w:rsidP="001234A5">
            <w:r>
              <w:t>dung</w:t>
            </w:r>
          </w:p>
        </w:tc>
        <w:tc>
          <w:tcPr>
            <w:tcW w:w="952" w:type="dxa"/>
          </w:tcPr>
          <w:p w:rsidR="004D044E" w:rsidRDefault="004D044E" w:rsidP="001234A5">
            <w:r>
              <w:t>-1</w:t>
            </w:r>
          </w:p>
        </w:tc>
        <w:tc>
          <w:tcPr>
            <w:tcW w:w="1256" w:type="dxa"/>
          </w:tcPr>
          <w:p w:rsidR="004D044E" w:rsidRDefault="004D044E" w:rsidP="001234A5"/>
        </w:tc>
      </w:tr>
      <w:tr w:rsidR="004D044E" w:rsidTr="001234A5">
        <w:tc>
          <w:tcPr>
            <w:tcW w:w="2247" w:type="dxa"/>
          </w:tcPr>
          <w:p w:rsidR="004D044E" w:rsidRDefault="004D044E" w:rsidP="001234A5">
            <w:r>
              <w:t>gold coin</w:t>
            </w:r>
          </w:p>
        </w:tc>
        <w:tc>
          <w:tcPr>
            <w:tcW w:w="952" w:type="dxa"/>
          </w:tcPr>
          <w:p w:rsidR="004D044E" w:rsidRDefault="004D044E" w:rsidP="001234A5"/>
        </w:tc>
        <w:tc>
          <w:tcPr>
            <w:tcW w:w="1256" w:type="dxa"/>
          </w:tcPr>
          <w:p w:rsidR="004D044E" w:rsidRDefault="004D044E" w:rsidP="001234A5">
            <w:r>
              <w:t>+10</w:t>
            </w:r>
            <w:r w:rsidR="00536A0E">
              <w:t>0</w:t>
            </w:r>
          </w:p>
        </w:tc>
      </w:tr>
      <w:tr w:rsidR="001F3915" w:rsidTr="001234A5">
        <w:tc>
          <w:tcPr>
            <w:tcW w:w="2247" w:type="dxa"/>
          </w:tcPr>
          <w:p w:rsidR="001F3915" w:rsidRDefault="001F3915" w:rsidP="001234A5">
            <w:r>
              <w:t xml:space="preserve">Destroy </w:t>
            </w:r>
            <w:r w:rsidR="00D2748E">
              <w:t xml:space="preserve">one </w:t>
            </w:r>
            <w:r>
              <w:t>aerolite</w:t>
            </w:r>
          </w:p>
        </w:tc>
        <w:tc>
          <w:tcPr>
            <w:tcW w:w="952" w:type="dxa"/>
          </w:tcPr>
          <w:p w:rsidR="001F3915" w:rsidRDefault="001F3915" w:rsidP="001234A5"/>
        </w:tc>
        <w:tc>
          <w:tcPr>
            <w:tcW w:w="1256" w:type="dxa"/>
          </w:tcPr>
          <w:p w:rsidR="001F3915" w:rsidRDefault="001F3915" w:rsidP="001234A5">
            <w:r>
              <w:t>+200</w:t>
            </w:r>
          </w:p>
        </w:tc>
      </w:tr>
      <w:tr w:rsidR="001F3915" w:rsidTr="001234A5">
        <w:tc>
          <w:tcPr>
            <w:tcW w:w="2247" w:type="dxa"/>
          </w:tcPr>
          <w:p w:rsidR="001F3915" w:rsidRDefault="001F3915" w:rsidP="001234A5">
            <w:bookmarkStart w:id="17" w:name="_Hlk458431674"/>
            <w:r>
              <w:t>Update to level 2 need</w:t>
            </w:r>
          </w:p>
        </w:tc>
        <w:tc>
          <w:tcPr>
            <w:tcW w:w="952" w:type="dxa"/>
          </w:tcPr>
          <w:p w:rsidR="001F3915" w:rsidRDefault="001F3915" w:rsidP="001234A5"/>
        </w:tc>
        <w:tc>
          <w:tcPr>
            <w:tcW w:w="1256" w:type="dxa"/>
          </w:tcPr>
          <w:p w:rsidR="001F3915" w:rsidRDefault="001F3915" w:rsidP="001F3915">
            <w:r>
              <w:t>+2000</w:t>
            </w:r>
          </w:p>
        </w:tc>
      </w:tr>
      <w:bookmarkEnd w:id="17"/>
      <w:tr w:rsidR="001F3915" w:rsidTr="001234A5">
        <w:tc>
          <w:tcPr>
            <w:tcW w:w="2247" w:type="dxa"/>
          </w:tcPr>
          <w:p w:rsidR="001F3915" w:rsidRDefault="001F3915" w:rsidP="001F3915">
            <w:r>
              <w:t xml:space="preserve">Update to level </w:t>
            </w:r>
            <w:r>
              <w:t>3</w:t>
            </w:r>
            <w:r>
              <w:t xml:space="preserve"> need</w:t>
            </w:r>
          </w:p>
        </w:tc>
        <w:tc>
          <w:tcPr>
            <w:tcW w:w="952" w:type="dxa"/>
          </w:tcPr>
          <w:p w:rsidR="001F3915" w:rsidRDefault="001F3915" w:rsidP="001F3915"/>
        </w:tc>
        <w:tc>
          <w:tcPr>
            <w:tcW w:w="1256" w:type="dxa"/>
          </w:tcPr>
          <w:p w:rsidR="001F3915" w:rsidRDefault="001F3915" w:rsidP="001F3915">
            <w:r>
              <w:t>+5000</w:t>
            </w:r>
          </w:p>
        </w:tc>
      </w:tr>
      <w:tr w:rsidR="00B54612" w:rsidTr="001234A5">
        <w:tc>
          <w:tcPr>
            <w:tcW w:w="2247" w:type="dxa"/>
          </w:tcPr>
          <w:p w:rsidR="00B54612" w:rsidRDefault="00B54612" w:rsidP="001F3915">
            <w:r>
              <w:t xml:space="preserve">Win the game need </w:t>
            </w:r>
          </w:p>
        </w:tc>
        <w:tc>
          <w:tcPr>
            <w:tcW w:w="952" w:type="dxa"/>
          </w:tcPr>
          <w:p w:rsidR="00B54612" w:rsidRDefault="00B54612" w:rsidP="001F3915"/>
        </w:tc>
        <w:tc>
          <w:tcPr>
            <w:tcW w:w="1256" w:type="dxa"/>
          </w:tcPr>
          <w:p w:rsidR="00B54612" w:rsidRDefault="00B54612" w:rsidP="001F3915">
            <w:r>
              <w:t>+10000</w:t>
            </w:r>
          </w:p>
        </w:tc>
      </w:tr>
    </w:tbl>
    <w:p w:rsidR="008018D4" w:rsidRDefault="008018D4" w:rsidP="00786F74">
      <w:pPr>
        <w:pStyle w:val="Heading1"/>
        <w:ind w:left="720"/>
      </w:pPr>
    </w:p>
    <w:sectPr w:rsidR="008018D4" w:rsidSect="008E601F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303" w:rsidRDefault="008A0303" w:rsidP="00C152DC">
      <w:pPr>
        <w:spacing w:after="0" w:line="240" w:lineRule="auto"/>
      </w:pPr>
      <w:r>
        <w:separator/>
      </w:r>
    </w:p>
  </w:endnote>
  <w:endnote w:type="continuationSeparator" w:id="0">
    <w:p w:rsidR="008A0303" w:rsidRDefault="008A0303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AA7F6A">
      <w:rPr>
        <w:rFonts w:asciiTheme="majorHAnsi" w:hAnsiTheme="majorHAnsi"/>
        <w:b/>
      </w:rPr>
      <w:t>1.0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22227" w:rsidRPr="00222227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41251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TX-9 SLOT MACHINE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22227" w:rsidRPr="00222227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303" w:rsidRDefault="008A0303" w:rsidP="00C152DC">
      <w:pPr>
        <w:spacing w:after="0" w:line="240" w:lineRule="auto"/>
      </w:pPr>
      <w:r>
        <w:separator/>
      </w:r>
    </w:p>
  </w:footnote>
  <w:footnote w:type="continuationSeparator" w:id="0">
    <w:p w:rsidR="008A0303" w:rsidRDefault="008A0303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37D8A">
                <w:rPr>
                  <w:b/>
                  <w:bCs/>
                  <w:caps/>
                  <w:sz w:val="24"/>
                  <w:szCs w:val="24"/>
                </w:rPr>
                <w:t>SpaceShot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8-0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E960A9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August 1,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8-0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E960A9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August 1,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37D8A">
                <w:rPr>
                  <w:b/>
                  <w:bCs/>
                  <w:caps/>
                  <w:sz w:val="24"/>
                  <w:szCs w:val="24"/>
                </w:rPr>
                <w:t>SpaceShot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2790"/>
    <w:multiLevelType w:val="hybridMultilevel"/>
    <w:tmpl w:val="379253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D01FF"/>
    <w:multiLevelType w:val="hybridMultilevel"/>
    <w:tmpl w:val="126AC5B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B3C1B"/>
    <w:multiLevelType w:val="hybridMultilevel"/>
    <w:tmpl w:val="0A76B9C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B21ACE"/>
    <w:multiLevelType w:val="hybridMultilevel"/>
    <w:tmpl w:val="E062A1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6585D"/>
    <w:multiLevelType w:val="hybridMultilevel"/>
    <w:tmpl w:val="E062A1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04B11"/>
    <w:multiLevelType w:val="hybridMultilevel"/>
    <w:tmpl w:val="9BEC5CD2"/>
    <w:lvl w:ilvl="0" w:tplc="788AC8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CF23F7"/>
    <w:multiLevelType w:val="hybridMultilevel"/>
    <w:tmpl w:val="512A24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5F2800"/>
    <w:multiLevelType w:val="hybridMultilevel"/>
    <w:tmpl w:val="CFD49A8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D46B4C"/>
    <w:multiLevelType w:val="hybridMultilevel"/>
    <w:tmpl w:val="F83CC5E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92410E"/>
    <w:multiLevelType w:val="hybridMultilevel"/>
    <w:tmpl w:val="75BE7EE0"/>
    <w:lvl w:ilvl="0" w:tplc="9650E6E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0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8"/>
  </w:num>
  <w:num w:numId="9">
    <w:abstractNumId w:val="7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U0NbEwNjY0MLU0NDFR0lEKTi0uzszPAykwrAUAY88IvSwAAAA="/>
  </w:docVars>
  <w:rsids>
    <w:rsidRoot w:val="00021BBC"/>
    <w:rsid w:val="00021BBC"/>
    <w:rsid w:val="00023AF4"/>
    <w:rsid w:val="00041C8A"/>
    <w:rsid w:val="00080D8D"/>
    <w:rsid w:val="00157B2A"/>
    <w:rsid w:val="001C3AC7"/>
    <w:rsid w:val="001F3915"/>
    <w:rsid w:val="001F58F3"/>
    <w:rsid w:val="00222227"/>
    <w:rsid w:val="00231ED7"/>
    <w:rsid w:val="002C0FBC"/>
    <w:rsid w:val="0030458D"/>
    <w:rsid w:val="003219E7"/>
    <w:rsid w:val="00352E95"/>
    <w:rsid w:val="00364647"/>
    <w:rsid w:val="003738F0"/>
    <w:rsid w:val="003C3030"/>
    <w:rsid w:val="003E1D34"/>
    <w:rsid w:val="003E1D56"/>
    <w:rsid w:val="003E44D2"/>
    <w:rsid w:val="004100A5"/>
    <w:rsid w:val="00412510"/>
    <w:rsid w:val="00420F46"/>
    <w:rsid w:val="004771A9"/>
    <w:rsid w:val="00483D33"/>
    <w:rsid w:val="00484F88"/>
    <w:rsid w:val="00487E68"/>
    <w:rsid w:val="004D044E"/>
    <w:rsid w:val="00510EC7"/>
    <w:rsid w:val="0052734F"/>
    <w:rsid w:val="00536A0E"/>
    <w:rsid w:val="00560304"/>
    <w:rsid w:val="005959AE"/>
    <w:rsid w:val="005C2F0F"/>
    <w:rsid w:val="005D42A0"/>
    <w:rsid w:val="0066400D"/>
    <w:rsid w:val="00674B81"/>
    <w:rsid w:val="00686D09"/>
    <w:rsid w:val="00691022"/>
    <w:rsid w:val="006A00F5"/>
    <w:rsid w:val="006B0E82"/>
    <w:rsid w:val="007263D5"/>
    <w:rsid w:val="007361A5"/>
    <w:rsid w:val="00744BAC"/>
    <w:rsid w:val="00786469"/>
    <w:rsid w:val="00786F74"/>
    <w:rsid w:val="007A50E9"/>
    <w:rsid w:val="007D2A8E"/>
    <w:rsid w:val="008018D4"/>
    <w:rsid w:val="00893709"/>
    <w:rsid w:val="008A0303"/>
    <w:rsid w:val="008A53E5"/>
    <w:rsid w:val="008C6B2D"/>
    <w:rsid w:val="008D6ECF"/>
    <w:rsid w:val="008E601F"/>
    <w:rsid w:val="008F3C94"/>
    <w:rsid w:val="0094124D"/>
    <w:rsid w:val="00953C99"/>
    <w:rsid w:val="00963147"/>
    <w:rsid w:val="00996533"/>
    <w:rsid w:val="009A4D42"/>
    <w:rsid w:val="009B5A04"/>
    <w:rsid w:val="009C06AA"/>
    <w:rsid w:val="009E4B96"/>
    <w:rsid w:val="009F6693"/>
    <w:rsid w:val="00AA765B"/>
    <w:rsid w:val="00AA7F6A"/>
    <w:rsid w:val="00AC4B87"/>
    <w:rsid w:val="00AD223E"/>
    <w:rsid w:val="00AE0299"/>
    <w:rsid w:val="00B50B94"/>
    <w:rsid w:val="00B53725"/>
    <w:rsid w:val="00B54612"/>
    <w:rsid w:val="00B57B74"/>
    <w:rsid w:val="00B95524"/>
    <w:rsid w:val="00BA2D2C"/>
    <w:rsid w:val="00BD0B4A"/>
    <w:rsid w:val="00BF4089"/>
    <w:rsid w:val="00C152DC"/>
    <w:rsid w:val="00C22DC6"/>
    <w:rsid w:val="00C75CD5"/>
    <w:rsid w:val="00C779C2"/>
    <w:rsid w:val="00CE665B"/>
    <w:rsid w:val="00D2748E"/>
    <w:rsid w:val="00D44830"/>
    <w:rsid w:val="00D668E0"/>
    <w:rsid w:val="00D82416"/>
    <w:rsid w:val="00D875D6"/>
    <w:rsid w:val="00DA74F4"/>
    <w:rsid w:val="00E151D8"/>
    <w:rsid w:val="00E37D8A"/>
    <w:rsid w:val="00E72D6C"/>
    <w:rsid w:val="00E960A9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B2532"/>
  <w15:docId w15:val="{834B83EE-25C2-48C4-B0A3-9FA8A88D4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231ED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231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12510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125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25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2016-08-01T00:00:00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DBF27AB-D17A-46D1-8DB6-6BE22E097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0</TotalTime>
  <Pages>1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SpaceShot</vt:lpstr>
    </vt:vector>
  </TitlesOfParts>
  <Company>TX-9</Company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SpaceShot</dc:title>
  <dc:creator>[Changbae Lee (300770812)] [Hao Jiang(300858525)]</dc:creator>
  <cp:lastModifiedBy>hu lingling</cp:lastModifiedBy>
  <cp:revision>8</cp:revision>
  <dcterms:created xsi:type="dcterms:W3CDTF">2016-08-08T19:01:00Z</dcterms:created>
  <dcterms:modified xsi:type="dcterms:W3CDTF">2016-08-08T19:01:00Z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